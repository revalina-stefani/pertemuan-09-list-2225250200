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D0F5" w14:textId="3F397DFC" w:rsidR="009254AF" w:rsidRPr="009254AF" w:rsidRDefault="009254AF" w:rsidP="009254AF">
      <w:pPr>
        <w:jc w:val="center"/>
        <w:rPr>
          <w:b/>
          <w:bCs/>
          <w:sz w:val="32"/>
          <w:szCs w:val="32"/>
        </w:rPr>
      </w:pPr>
      <w:r w:rsidRPr="009254AF">
        <w:rPr>
          <w:b/>
          <w:bCs/>
          <w:sz w:val="32"/>
          <w:szCs w:val="32"/>
        </w:rPr>
        <w:t>KUIS FORMATIF</w:t>
      </w:r>
    </w:p>
    <w:p w14:paraId="1BFD6FE3" w14:textId="77777777" w:rsidR="009254AF" w:rsidRDefault="009254AF" w:rsidP="009254AF"/>
    <w:p w14:paraId="7ED0D2AD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1. Mengapa list lebih tepat daripada banyak variabel terpisah untuk menyimpan 30 nilai?</w:t>
      </w:r>
    </w:p>
    <w:p w14:paraId="2C2F2F7C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9254AF">
        <w:rPr>
          <w:rFonts w:ascii="Times New Roman" w:hAnsi="Times New Roman" w:cs="Times New Roman"/>
          <w:sz w:val="24"/>
          <w:szCs w:val="24"/>
        </w:rPr>
        <w:t>Karena list dapat menyimpan banyak nilai dalam satu variabel, sehingga data lebih mudah dikelola, diakses, diubah, dan diproses menggunakan perulangan.</w:t>
      </w:r>
    </w:p>
    <w:p w14:paraId="293D6C9C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2. Berapa indeks elemen pertama pada list Python?</w:t>
      </w:r>
    </w:p>
    <w:p w14:paraId="347C57DE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 xml:space="preserve">Jawaban: </w:t>
      </w:r>
      <w:r w:rsidRPr="009254AF">
        <w:rPr>
          <w:rFonts w:ascii="Times New Roman" w:hAnsi="Times New Roman" w:cs="Times New Roman"/>
          <w:sz w:val="24"/>
          <w:szCs w:val="24"/>
        </w:rPr>
        <w:t>Indeks 0 (nol).</w:t>
      </w:r>
    </w:p>
    <w:p w14:paraId="2143A628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3. Apa arti indeks -1?</w:t>
      </w:r>
    </w:p>
    <w:p w14:paraId="3B4A2373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Indeks -1 digunakan untuk mengakses elemen terakhir pada list Python.</w:t>
      </w:r>
    </w:p>
    <w:p w14:paraId="263EC13B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4. Apa hasil</w:t>
      </w:r>
      <w:r w:rsidRPr="00925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254AF">
        <w:rPr>
          <w:rFonts w:ascii="Times New Roman" w:hAnsi="Times New Roman" w:cs="Times New Roman"/>
          <w:sz w:val="24"/>
          <w:szCs w:val="24"/>
        </w:rPr>
        <w:t>[10, 20, 30, 40][1:3]</w:t>
      </w:r>
      <w:r w:rsidRPr="009254A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087AEBA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[20, 30], karena slicing mengambil elemen dari indeks 1 sampai sebelum indeks 3.</w:t>
      </w:r>
    </w:p>
    <w:p w14:paraId="0046FB8D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5. Apa perbedaan append dan insert?</w:t>
      </w:r>
    </w:p>
    <w:p w14:paraId="3E2D0BDE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append() menambahkan elemen di akhir list, sedangkan insert() menambahkan elemen pada indeks atau posisi tertentu.</w:t>
      </w:r>
    </w:p>
    <w:p w14:paraId="612D0D9A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6. Apa risiko mengakses indeks yang tidak ada?</w:t>
      </w:r>
    </w:p>
    <w:p w14:paraId="186FBFE3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</w:t>
      </w:r>
      <w:r w:rsidRPr="009254AF">
        <w:rPr>
          <w:rFonts w:ascii="Times New Roman" w:hAnsi="Times New Roman" w:cs="Times New Roman"/>
          <w:sz w:val="24"/>
          <w:szCs w:val="24"/>
        </w:rPr>
        <w:t>: Program akan menghasilkan kesalahan IndexError karena indeks yang diakses berada di luar rentang list.</w:t>
      </w:r>
    </w:p>
    <w:p w14:paraId="1221335F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7. Fungsi apa yang digunakan untuk menghitung banyak elemen list?</w:t>
      </w:r>
    </w:p>
    <w:p w14:paraId="1EBC7711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Fungsi len().</w:t>
      </w:r>
    </w:p>
    <w:p w14:paraId="3F307974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Contoh: len([10, 20, 30]) menghasilkan 3.</w:t>
      </w:r>
    </w:p>
    <w:p w14:paraId="41B02C69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8. Bagaimana menghitung rata-rata list numerik dengan sum dan len?</w:t>
      </w:r>
    </w:p>
    <w:p w14:paraId="1EA486BF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Dengan membagi jumlah seluruh elemen menggunakan sum() dengan banyaknya elemen menggunakan len().</w:t>
      </w:r>
    </w:p>
    <w:p w14:paraId="28D2159F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Contoh:</w:t>
      </w:r>
    </w:p>
    <w:p w14:paraId="1E942C23" w14:textId="17096772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python</w:t>
      </w:r>
    </w:p>
    <w:p w14:paraId="356DF71C" w14:textId="5ED24832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nilai = [70, 80, 90]</w:t>
      </w:r>
    </w:p>
    <w:p w14:paraId="56ADB015" w14:textId="44288074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rata_rata = sum(nilai) / len(nilai)</w:t>
      </w:r>
    </w:p>
    <w:p w14:paraId="6048F755" w14:textId="60D4B742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print(rata_rata)</w:t>
      </w:r>
    </w:p>
    <w:p w14:paraId="6A4572AF" w14:textId="5B874600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254AF">
        <w:rPr>
          <w:rFonts w:ascii="Times New Roman" w:hAnsi="Times New Roman" w:cs="Times New Roman"/>
          <w:sz w:val="24"/>
          <w:szCs w:val="24"/>
        </w:rPr>
        <w:t>Hasil: 80.0.</w:t>
      </w:r>
    </w:p>
    <w:p w14:paraId="054D989E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9. Mengapa list kosong perlu diperiksa sebelum pembagian?</w:t>
      </w:r>
    </w:p>
    <w:p w14:paraId="0CE48E3D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Karena list kosong memiliki panjang 0, sehingga pembagian dengan len(data) akan menyebabkan ZeroDivisionError.</w:t>
      </w:r>
    </w:p>
    <w:p w14:paraId="37316D69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10. Apa perintah yang digunakan untuk mengirim commit lokal ke GitHub?</w:t>
      </w:r>
    </w:p>
    <w:p w14:paraId="7E3F3845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254AF">
        <w:rPr>
          <w:rFonts w:ascii="Times New Roman" w:hAnsi="Times New Roman" w:cs="Times New Roman"/>
          <w:sz w:val="24"/>
          <w:szCs w:val="24"/>
        </w:rPr>
        <w:t xml:space="preserve"> Perintah git push.</w:t>
      </w:r>
    </w:p>
    <w:p w14:paraId="5A5EBB2E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Contoh:</w:t>
      </w:r>
    </w:p>
    <w:p w14:paraId="7F3FC752" w14:textId="6F9564D5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bash</w:t>
      </w:r>
    </w:p>
    <w:p w14:paraId="4CCE9F68" w14:textId="514A42BA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ab/>
      </w:r>
      <w:r w:rsidRPr="009254AF">
        <w:rPr>
          <w:rFonts w:ascii="Times New Roman" w:hAnsi="Times New Roman" w:cs="Times New Roman"/>
          <w:sz w:val="24"/>
          <w:szCs w:val="24"/>
        </w:rPr>
        <w:t>git push origin main</w:t>
      </w:r>
    </w:p>
    <w:p w14:paraId="2DC6341F" w14:textId="77777777" w:rsidR="009254AF" w:rsidRPr="009254AF" w:rsidRDefault="009254AF" w:rsidP="009254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54AF">
        <w:rPr>
          <w:rFonts w:ascii="Times New Roman" w:hAnsi="Times New Roman" w:cs="Times New Roman"/>
          <w:sz w:val="24"/>
          <w:szCs w:val="24"/>
        </w:rPr>
        <w:t>Perintah tersebut mengirim commit dari branch lokal main ke remote repository GitHub bernama origin.</w:t>
      </w:r>
    </w:p>
    <w:p w14:paraId="5DA34461" w14:textId="1BA30231" w:rsidR="00D76E3C" w:rsidRDefault="00D76E3C" w:rsidP="009254AF"/>
    <w:sectPr w:rsidR="00D76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296B"/>
    <w:multiLevelType w:val="multilevel"/>
    <w:tmpl w:val="46D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AF"/>
    <w:rsid w:val="009254AF"/>
    <w:rsid w:val="00990FD9"/>
    <w:rsid w:val="00D7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B37D"/>
  <w15:docId w15:val="{BB1F12C2-10A4-424B-B221-F451462D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11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rafles silaban</cp:lastModifiedBy>
  <cp:revision>1</cp:revision>
  <dcterms:created xsi:type="dcterms:W3CDTF">2026-10-23T13:47:00Z</dcterms:created>
  <dcterms:modified xsi:type="dcterms:W3CDTF">2026-10-23T13:58:00Z</dcterms:modified>
</cp:coreProperties>
</file>